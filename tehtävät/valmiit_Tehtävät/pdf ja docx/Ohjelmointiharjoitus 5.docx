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FE7F3" w14:textId="48C09C33" w:rsidR="00A10484" w:rsidRDefault="004D34C0">
      <w:pPr>
        <w:pStyle w:val="Title"/>
      </w:pPr>
      <w:r w:rsidRPr="004D34C0">
        <w:t xml:space="preserve">Ohjelmointiharjoitus </w:t>
      </w:r>
      <w:r w:rsidR="00AD2EF6">
        <w:t>5</w:t>
      </w:r>
    </w:p>
    <w:p w14:paraId="36C20588" w14:textId="7271DE27" w:rsidR="00855982" w:rsidRPr="004D34C0" w:rsidRDefault="00AD2EF6" w:rsidP="00855982">
      <w:pPr>
        <w:pStyle w:val="Heading1"/>
        <w:rPr>
          <w:color w:val="FF0000"/>
        </w:rPr>
      </w:pPr>
      <w:r w:rsidRPr="00AD2EF6">
        <w:rPr>
          <w:color w:val="FF0000"/>
        </w:rPr>
        <w:t>1.Tee  metodi int laskeKirjaimet  (String  jono,  char  merkki),  joka  palauttaa  montako kertaa annettu merkkiesiintyy merkkijonossa.</w:t>
      </w:r>
      <w:r w:rsidR="00AA3F6E" w:rsidRPr="00AA3F6E">
        <w:rPr>
          <w:color w:val="FF0000"/>
        </w:rPr>
        <w:t xml:space="preserve"> </w:t>
      </w:r>
    </w:p>
    <w:p w14:paraId="340FB6A7" w14:textId="540F889B" w:rsidR="00855982" w:rsidRDefault="00855982" w:rsidP="004D34C0"/>
    <w:p w14:paraId="30C3EC55" w14:textId="7C625A8A" w:rsidR="00AA3F6E" w:rsidRDefault="00874B4B" w:rsidP="004D34C0">
      <w:r w:rsidRPr="00874B4B">
        <w:drawing>
          <wp:inline distT="0" distB="0" distL="0" distR="0" wp14:anchorId="64386B1F" wp14:editId="56BE92B0">
            <wp:extent cx="14694605" cy="6044540"/>
            <wp:effectExtent l="0" t="0" r="0" b="0"/>
            <wp:docPr id="7319949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94960" name="Picture 1" descr="Text&#10;&#10;Description automatically generated"/>
                    <pic:cNvPicPr/>
                  </pic:nvPicPr>
                  <pic:blipFill>
                    <a:blip r:embed="rId10"/>
                    <a:stretch>
                      <a:fillRect/>
                    </a:stretch>
                  </pic:blipFill>
                  <pic:spPr>
                    <a:xfrm>
                      <a:off x="0" y="0"/>
                      <a:ext cx="14750440" cy="6067507"/>
                    </a:xfrm>
                    <a:prstGeom prst="rect">
                      <a:avLst/>
                    </a:prstGeom>
                  </pic:spPr>
                </pic:pic>
              </a:graphicData>
            </a:graphic>
          </wp:inline>
        </w:drawing>
      </w:r>
    </w:p>
    <w:p w14:paraId="7377F2C6" w14:textId="5BBAF215" w:rsidR="004D34C0" w:rsidRPr="004D34C0" w:rsidRDefault="00AD2EF6" w:rsidP="004D34C0">
      <w:pPr>
        <w:pStyle w:val="Heading1"/>
        <w:rPr>
          <w:color w:val="FF0000"/>
        </w:rPr>
      </w:pPr>
      <w:r w:rsidRPr="00AD2EF6">
        <w:rPr>
          <w:color w:val="FF0000"/>
        </w:rPr>
        <w:t>2.Scanner-luokassa on metodi nextLine, joka palauttaa koko käyttäjän syöttämän rivin merkkijonona. Tee ohjelma, joka kysyy käyttäjältä kaksi merkkijonoa ja tulostaa niistä pidemmän   näytölle.   Jos   jonot   ovat   yhtä   pitkiä,   ohjelma   tulostaa   näytölle ensimmäiseksi syötetyn merkkijonon</w:t>
      </w:r>
    </w:p>
    <w:p w14:paraId="6716DF0D" w14:textId="72F8970B" w:rsidR="004D34C0" w:rsidRDefault="004D34C0" w:rsidP="004D34C0"/>
    <w:p w14:paraId="616F9EB8" w14:textId="73ECC287" w:rsidR="00AA3F6E" w:rsidRDefault="00874B4B" w:rsidP="004D34C0">
      <w:r w:rsidRPr="00874B4B">
        <w:drawing>
          <wp:inline distT="0" distB="0" distL="0" distR="0" wp14:anchorId="5CEFA8F5" wp14:editId="6A4A3BAC">
            <wp:extent cx="15977670" cy="5842660"/>
            <wp:effectExtent l="0" t="0" r="5715" b="5715"/>
            <wp:docPr id="20460719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71904" name="Picture 1" descr="Text&#10;&#10;Description automatically generated"/>
                    <pic:cNvPicPr/>
                  </pic:nvPicPr>
                  <pic:blipFill>
                    <a:blip r:embed="rId11"/>
                    <a:stretch>
                      <a:fillRect/>
                    </a:stretch>
                  </pic:blipFill>
                  <pic:spPr>
                    <a:xfrm>
                      <a:off x="0" y="0"/>
                      <a:ext cx="16003863" cy="5852238"/>
                    </a:xfrm>
                    <a:prstGeom prst="rect">
                      <a:avLst/>
                    </a:prstGeom>
                  </pic:spPr>
                </pic:pic>
              </a:graphicData>
            </a:graphic>
          </wp:inline>
        </w:drawing>
      </w:r>
    </w:p>
    <w:p w14:paraId="78D5C0AF" w14:textId="7590532B" w:rsidR="004D34C0" w:rsidRPr="004D34C0" w:rsidRDefault="00AD2EF6" w:rsidP="004D34C0">
      <w:pPr>
        <w:pStyle w:val="Heading1"/>
        <w:rPr>
          <w:color w:val="FF0000"/>
        </w:rPr>
      </w:pPr>
      <w:bookmarkStart w:id="0" w:name="_Hlk132824125"/>
      <w:r w:rsidRPr="00AD2EF6">
        <w:rPr>
          <w:color w:val="FF0000"/>
        </w:rPr>
        <w:t>3.Tee  metodi String  takaperin(String  jono),  joka  palauttaa  merkkijonon,  jossa  on annetun  merkkijonon  merkit  käänteisessä  järjestyksessä.  Tee  toteutus  ensin  itse. Tämän  jälkeen  voit  tutkia  luokkaa java.lang</w:t>
      </w:r>
      <w:bookmarkEnd w:id="0"/>
      <w:r w:rsidRPr="00AD2EF6">
        <w:rPr>
          <w:color w:val="FF0000"/>
        </w:rPr>
        <w:t>.String-Builder  (java.lang.StringBuffer), jos siitä olisi apua tehtävässä.</w:t>
      </w:r>
    </w:p>
    <w:p w14:paraId="638823E4" w14:textId="45C7810C" w:rsidR="004D34C0" w:rsidRDefault="004D34C0" w:rsidP="004D34C0"/>
    <w:p w14:paraId="29194BE4" w14:textId="6DFB627F" w:rsidR="00874B4B" w:rsidRDefault="00874B4B" w:rsidP="004D34C0">
      <w:r w:rsidRPr="00874B4B">
        <w:drawing>
          <wp:inline distT="0" distB="0" distL="0" distR="0" wp14:anchorId="5FFEA004" wp14:editId="20B11744">
            <wp:extent cx="19189878" cy="5723467"/>
            <wp:effectExtent l="0" t="0" r="0" b="0"/>
            <wp:docPr id="1414144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477" name="Picture 1" descr="Text&#10;&#10;Description automatically generated"/>
                    <pic:cNvPicPr/>
                  </pic:nvPicPr>
                  <pic:blipFill>
                    <a:blip r:embed="rId12"/>
                    <a:stretch>
                      <a:fillRect/>
                    </a:stretch>
                  </pic:blipFill>
                  <pic:spPr>
                    <a:xfrm>
                      <a:off x="0" y="0"/>
                      <a:ext cx="19217154" cy="5731602"/>
                    </a:xfrm>
                    <a:prstGeom prst="rect">
                      <a:avLst/>
                    </a:prstGeom>
                  </pic:spPr>
                </pic:pic>
              </a:graphicData>
            </a:graphic>
          </wp:inline>
        </w:drawing>
      </w:r>
    </w:p>
    <w:p w14:paraId="0E4E37B6" w14:textId="24F3635B" w:rsidR="00AD2EF6" w:rsidRPr="004D34C0" w:rsidRDefault="00AD2EF6" w:rsidP="00AD2EF6">
      <w:pPr>
        <w:pStyle w:val="Heading1"/>
        <w:rPr>
          <w:color w:val="FF0000"/>
        </w:rPr>
      </w:pPr>
      <w:r w:rsidRPr="00AD2EF6">
        <w:rPr>
          <w:color w:val="FF0000"/>
        </w:rPr>
        <w:t>4.Tee   metodi   void   ekatKirjaimet(String   jono),   joka   tulostaa   näytölle   annetun merkkijonon jokaisen sanan ensimmäisen kirjaimen.</w:t>
      </w:r>
      <w:r w:rsidRPr="00AA3F6E">
        <w:rPr>
          <w:color w:val="FF0000"/>
        </w:rPr>
        <w:t xml:space="preserve"> </w:t>
      </w:r>
    </w:p>
    <w:p w14:paraId="7D645CEF" w14:textId="77777777" w:rsidR="00AD2EF6" w:rsidRDefault="00AD2EF6" w:rsidP="004D34C0"/>
    <w:p w14:paraId="59055339" w14:textId="0D493F97" w:rsidR="007A069B" w:rsidRDefault="007A069B" w:rsidP="004D34C0">
      <w:r w:rsidRPr="007A069B">
        <w:drawing>
          <wp:inline distT="0" distB="0" distL="0" distR="0" wp14:anchorId="4E19493D" wp14:editId="4576BF48">
            <wp:extent cx="20117435" cy="6739255"/>
            <wp:effectExtent l="0" t="0" r="0" b="4445"/>
            <wp:docPr id="22371530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15302" name="Picture 1" descr="A screenshot of a computer&#10;&#10;Description automatically generated with medium confidence"/>
                    <pic:cNvPicPr/>
                  </pic:nvPicPr>
                  <pic:blipFill>
                    <a:blip r:embed="rId13"/>
                    <a:stretch>
                      <a:fillRect/>
                    </a:stretch>
                  </pic:blipFill>
                  <pic:spPr>
                    <a:xfrm>
                      <a:off x="0" y="0"/>
                      <a:ext cx="20117435" cy="6739255"/>
                    </a:xfrm>
                    <a:prstGeom prst="rect">
                      <a:avLst/>
                    </a:prstGeom>
                  </pic:spPr>
                </pic:pic>
              </a:graphicData>
            </a:graphic>
          </wp:inline>
        </w:drawing>
      </w:r>
    </w:p>
    <w:p w14:paraId="73FCA656" w14:textId="2478CD2F" w:rsidR="00AD2EF6" w:rsidRDefault="00AD2EF6" w:rsidP="00AD2EF6">
      <w:pPr>
        <w:pStyle w:val="Heading1"/>
        <w:rPr>
          <w:color w:val="FF0000"/>
        </w:rPr>
      </w:pPr>
      <w:r w:rsidRPr="00AD2EF6">
        <w:rPr>
          <w:color w:val="FF0000"/>
        </w:rPr>
        <w:t>5.Tee  metodi boolean  onPalindromi(String  jono),  joka  tulostaa truetai falsesen mukaan  onko  annettu  merkkijono  palindromi  (sama etu-jatakaperin).  Esimerkiksi sanat  asa,  omoja  saippuakauppias  ovat  palindromeja.  Pohdi,  onko  tehtävän ratkaisussa  järkevää  käyttää  apuna  tehtävän  3  ratkaisua.  Koodimäärältään  lyhyin koodi ei välttämättä ole tehokkain</w:t>
      </w:r>
    </w:p>
    <w:p w14:paraId="3BF5A4DE" w14:textId="77777777" w:rsidR="007A069B" w:rsidRPr="007A069B" w:rsidRDefault="007A069B" w:rsidP="007A069B"/>
    <w:p w14:paraId="6A024421" w14:textId="526632E5" w:rsidR="00AD2EF6" w:rsidRDefault="007A069B" w:rsidP="004D34C0">
      <w:r w:rsidRPr="007A069B">
        <w:drawing>
          <wp:inline distT="0" distB="0" distL="0" distR="0" wp14:anchorId="35BB60DF" wp14:editId="70801124">
            <wp:extent cx="19995765" cy="9097645"/>
            <wp:effectExtent l="0" t="0" r="6985" b="8255"/>
            <wp:docPr id="208322266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22663" name="Picture 1" descr="Text&#10;&#10;Description automatically generated"/>
                    <pic:cNvPicPr/>
                  </pic:nvPicPr>
                  <pic:blipFill>
                    <a:blip r:embed="rId14"/>
                    <a:stretch>
                      <a:fillRect/>
                    </a:stretch>
                  </pic:blipFill>
                  <pic:spPr>
                    <a:xfrm>
                      <a:off x="0" y="0"/>
                      <a:ext cx="19995765" cy="9097645"/>
                    </a:xfrm>
                    <a:prstGeom prst="rect">
                      <a:avLst/>
                    </a:prstGeom>
                  </pic:spPr>
                </pic:pic>
              </a:graphicData>
            </a:graphic>
          </wp:inline>
        </w:drawing>
      </w:r>
    </w:p>
    <w:p w14:paraId="48EE62F6" w14:textId="614D702F" w:rsidR="00AD2EF6" w:rsidRPr="004D34C0" w:rsidRDefault="00AD2EF6" w:rsidP="00AD2EF6">
      <w:pPr>
        <w:pStyle w:val="Heading1"/>
        <w:rPr>
          <w:color w:val="FF0000"/>
        </w:rPr>
      </w:pPr>
      <w:r w:rsidRPr="00AD2EF6">
        <w:rPr>
          <w:color w:val="FF0000"/>
        </w:rPr>
        <w:t>6.Tee  metodi boolean  onAnagrammit(String  jono1,  String  jono2),  joka  palauttaatotuusarvon   true, jos sille   parametrina   annetut   kaksi   merkkijonoa   toistensa anagrammeja.  Sanat  ovat  toistensa  anagrammeja,  jos  niissä  on  samat  kirjaimet. Esimerkiksi kissa ja kassi ovat toistensa anagrammeja.</w:t>
      </w:r>
      <w:r w:rsidRPr="00AA3F6E">
        <w:rPr>
          <w:color w:val="FF0000"/>
        </w:rPr>
        <w:t xml:space="preserve"> </w:t>
      </w:r>
    </w:p>
    <w:p w14:paraId="1F1AA0D0" w14:textId="74674E8A" w:rsidR="00B50489" w:rsidRDefault="00B50489" w:rsidP="004D34C0"/>
    <w:p w14:paraId="4FAE8214" w14:textId="02CDD77B" w:rsidR="00B50489" w:rsidRDefault="00B50489" w:rsidP="004D34C0">
      <w:r w:rsidRPr="00B50489">
        <w:drawing>
          <wp:inline distT="0" distB="0" distL="0" distR="0" wp14:anchorId="2DD041CE" wp14:editId="2979578D">
            <wp:extent cx="17985710" cy="11679280"/>
            <wp:effectExtent l="0" t="0" r="0" b="0"/>
            <wp:docPr id="188537765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7657" name="Picture 1" descr="Text&#10;&#10;Description automatically generated"/>
                    <pic:cNvPicPr/>
                  </pic:nvPicPr>
                  <pic:blipFill>
                    <a:blip r:embed="rId15"/>
                    <a:stretch>
                      <a:fillRect/>
                    </a:stretch>
                  </pic:blipFill>
                  <pic:spPr>
                    <a:xfrm>
                      <a:off x="0" y="0"/>
                      <a:ext cx="17985710" cy="11679280"/>
                    </a:xfrm>
                    <a:prstGeom prst="rect">
                      <a:avLst/>
                    </a:prstGeom>
                  </pic:spPr>
                </pic:pic>
              </a:graphicData>
            </a:graphic>
          </wp:inline>
        </w:drawing>
      </w:r>
    </w:p>
    <w:p w14:paraId="20259358" w14:textId="7736792A" w:rsidR="00AD2EF6" w:rsidRPr="004D34C0" w:rsidRDefault="00AD2EF6" w:rsidP="00AD2EF6">
      <w:pPr>
        <w:pStyle w:val="Heading1"/>
        <w:rPr>
          <w:color w:val="FF0000"/>
        </w:rPr>
      </w:pPr>
      <w:r w:rsidRPr="00AD2EF6">
        <w:rPr>
          <w:color w:val="FF0000"/>
        </w:rPr>
        <w:t>7.Paranna  anagrammin  tunnistusta  siten,  että  se  ei  tee  eroa  suurten  ja  pienten kirjaimien välille. Nytkissa ja Kassi ovat toistensa anagrammeja</w:t>
      </w:r>
    </w:p>
    <w:p w14:paraId="3F68522E" w14:textId="77777777" w:rsidR="00AD2EF6" w:rsidRDefault="00AD2EF6" w:rsidP="004D34C0"/>
    <w:p w14:paraId="0B10211C" w14:textId="7E862A2B" w:rsidR="00B50489" w:rsidRDefault="00B50489" w:rsidP="004D34C0">
      <w:r w:rsidRPr="00B50489">
        <w:drawing>
          <wp:inline distT="0" distB="0" distL="0" distR="0" wp14:anchorId="7C0CB2EC" wp14:editId="0E38F8F4">
            <wp:extent cx="19357501" cy="12079386"/>
            <wp:effectExtent l="0" t="0" r="0" b="0"/>
            <wp:docPr id="1044103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0374" name="Picture 1" descr="Text&#10;&#10;Description automatically generated"/>
                    <pic:cNvPicPr/>
                  </pic:nvPicPr>
                  <pic:blipFill>
                    <a:blip r:embed="rId16"/>
                    <a:stretch>
                      <a:fillRect/>
                    </a:stretch>
                  </pic:blipFill>
                  <pic:spPr>
                    <a:xfrm>
                      <a:off x="0" y="0"/>
                      <a:ext cx="19357501" cy="12079386"/>
                    </a:xfrm>
                    <a:prstGeom prst="rect">
                      <a:avLst/>
                    </a:prstGeom>
                  </pic:spPr>
                </pic:pic>
              </a:graphicData>
            </a:graphic>
          </wp:inline>
        </w:drawing>
      </w:r>
    </w:p>
    <w:p w14:paraId="65B7F2C5" w14:textId="7D978896" w:rsidR="00B50489" w:rsidRDefault="00B50489" w:rsidP="00B50489">
      <w:pPr>
        <w:pStyle w:val="Heading1"/>
        <w:rPr>
          <w:color w:val="FF0000"/>
        </w:rPr>
      </w:pPr>
      <w:r w:rsidRPr="00B50489">
        <w:rPr>
          <w:color w:val="FF0000"/>
        </w:rPr>
        <w:t>8.Tee  metodi String  kapitalisoi(String  mjono),  joka  palauttaa  merkkijonon,  jossa alkuperäisen  merkkijonon  jokaisen  sanan  ensimmäinen  kirjain  on  muutettu  isoksi kirjaimeksi.</w:t>
      </w:r>
    </w:p>
    <w:p w14:paraId="49D1EA94" w14:textId="77777777" w:rsidR="00D50F3F" w:rsidRDefault="00D50F3F" w:rsidP="00D50F3F"/>
    <w:p w14:paraId="31F2B488" w14:textId="0EC0C5F4" w:rsidR="00D50F3F" w:rsidRPr="00D50F3F" w:rsidRDefault="00D50F3F" w:rsidP="00D50F3F">
      <w:r w:rsidRPr="00D50F3F">
        <w:drawing>
          <wp:inline distT="0" distB="0" distL="0" distR="0" wp14:anchorId="1476D9C4" wp14:editId="42CB8738">
            <wp:extent cx="20117435" cy="8361045"/>
            <wp:effectExtent l="0" t="0" r="0" b="1905"/>
            <wp:docPr id="9458075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7582" name="Picture 1" descr="Text&#10;&#10;Description automatically generated"/>
                    <pic:cNvPicPr/>
                  </pic:nvPicPr>
                  <pic:blipFill>
                    <a:blip r:embed="rId17"/>
                    <a:stretch>
                      <a:fillRect/>
                    </a:stretch>
                  </pic:blipFill>
                  <pic:spPr>
                    <a:xfrm>
                      <a:off x="0" y="0"/>
                      <a:ext cx="20117435" cy="8361045"/>
                    </a:xfrm>
                    <a:prstGeom prst="rect">
                      <a:avLst/>
                    </a:prstGeom>
                  </pic:spPr>
                </pic:pic>
              </a:graphicData>
            </a:graphic>
          </wp:inline>
        </w:drawing>
      </w:r>
    </w:p>
    <w:p w14:paraId="35D92046" w14:textId="77777777" w:rsidR="00B50489" w:rsidRDefault="00B50489" w:rsidP="004D34C0"/>
    <w:p w14:paraId="7745065B" w14:textId="3E67ABF5" w:rsidR="00AD2EF6" w:rsidRPr="004D34C0" w:rsidRDefault="00AD2EF6" w:rsidP="00AD2EF6">
      <w:pPr>
        <w:pStyle w:val="Heading1"/>
        <w:rPr>
          <w:color w:val="FF0000"/>
        </w:rPr>
      </w:pPr>
      <w:r w:rsidRPr="00AD2EF6">
        <w:rPr>
          <w:color w:val="FF0000"/>
        </w:rPr>
        <w:t>9.Tee   metodi void   tulostaVokaalialkuiset(String   mjono),   joka   tulostaa   näytölle merkkijonon vokaalilla alkavat sanat.</w:t>
      </w:r>
    </w:p>
    <w:p w14:paraId="2E11C533" w14:textId="77777777" w:rsidR="00AD2EF6" w:rsidRDefault="00AD2EF6" w:rsidP="00AD2EF6"/>
    <w:p w14:paraId="627EE8D6" w14:textId="79707C17" w:rsidR="00D50F3F" w:rsidRDefault="00D50F3F" w:rsidP="00AD2EF6">
      <w:r w:rsidRPr="00D50F3F">
        <w:drawing>
          <wp:inline distT="0" distB="0" distL="0" distR="0" wp14:anchorId="6B558659" wp14:editId="4B0FF83F">
            <wp:extent cx="16309076" cy="7935432"/>
            <wp:effectExtent l="0" t="0" r="0" b="8890"/>
            <wp:docPr id="1594292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2903" name="Picture 1" descr="Text&#10;&#10;Description automatically generated"/>
                    <pic:cNvPicPr/>
                  </pic:nvPicPr>
                  <pic:blipFill>
                    <a:blip r:embed="rId18"/>
                    <a:stretch>
                      <a:fillRect/>
                    </a:stretch>
                  </pic:blipFill>
                  <pic:spPr>
                    <a:xfrm>
                      <a:off x="0" y="0"/>
                      <a:ext cx="16309076" cy="7935432"/>
                    </a:xfrm>
                    <a:prstGeom prst="rect">
                      <a:avLst/>
                    </a:prstGeom>
                  </pic:spPr>
                </pic:pic>
              </a:graphicData>
            </a:graphic>
          </wp:inline>
        </w:drawing>
      </w:r>
    </w:p>
    <w:p w14:paraId="7AC6FDFB" w14:textId="127BFD25" w:rsidR="00AD2EF6" w:rsidRPr="004D34C0" w:rsidRDefault="00AD2EF6" w:rsidP="00AD2EF6">
      <w:pPr>
        <w:pStyle w:val="Heading1"/>
        <w:rPr>
          <w:color w:val="FF0000"/>
        </w:rPr>
      </w:pPr>
      <w:r w:rsidRPr="00AD2EF6">
        <w:rPr>
          <w:color w:val="FF0000"/>
        </w:rPr>
        <w:t>10.Tee metodi voidonSamojaIndekseissa(String jono1, String jono2), joka tulostaa ne merkit,  jotka  täsmäävät  merkkijonoissajono1  ja  jono2  samoissa  indekseissä. Esimerkiksi syötteissä kissa ja kassi tulostuisi k:0 s:2 s:3.Mikäli samoja merkkejä ei ole samoissa indekseissä, annetaan tästä ilmoitus.</w:t>
      </w:r>
    </w:p>
    <w:p w14:paraId="3F0A78D3" w14:textId="77777777" w:rsidR="00AD2EF6" w:rsidRDefault="00AD2EF6" w:rsidP="00AD2EF6"/>
    <w:p w14:paraId="5B917BBE" w14:textId="41D9B1DF" w:rsidR="00AD2EF6" w:rsidRDefault="005773AA" w:rsidP="004D34C0">
      <w:r w:rsidRPr="005773AA">
        <w:drawing>
          <wp:inline distT="0" distB="0" distL="0" distR="0" wp14:anchorId="578993DF" wp14:editId="53FAC660">
            <wp:extent cx="17957131" cy="9221487"/>
            <wp:effectExtent l="0" t="0" r="7620" b="0"/>
            <wp:docPr id="7509625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62540" name="Picture 1" descr="Text&#10;&#10;Description automatically generated"/>
                    <pic:cNvPicPr/>
                  </pic:nvPicPr>
                  <pic:blipFill>
                    <a:blip r:embed="rId19"/>
                    <a:stretch>
                      <a:fillRect/>
                    </a:stretch>
                  </pic:blipFill>
                  <pic:spPr>
                    <a:xfrm>
                      <a:off x="0" y="0"/>
                      <a:ext cx="17957131" cy="9221487"/>
                    </a:xfrm>
                    <a:prstGeom prst="rect">
                      <a:avLst/>
                    </a:prstGeom>
                  </pic:spPr>
                </pic:pic>
              </a:graphicData>
            </a:graphic>
          </wp:inline>
        </w:drawing>
      </w:r>
    </w:p>
    <w:sectPr w:rsidR="00AD2EF6" w:rsidSect="00855982">
      <w:footerReference w:type="default" r:id="rId2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1121E" w14:textId="77777777" w:rsidR="0015609B" w:rsidRDefault="0015609B" w:rsidP="00855982">
      <w:pPr>
        <w:spacing w:after="0" w:line="240" w:lineRule="auto"/>
      </w:pPr>
      <w:r>
        <w:separator/>
      </w:r>
    </w:p>
  </w:endnote>
  <w:endnote w:type="continuationSeparator" w:id="0">
    <w:p w14:paraId="44569232" w14:textId="77777777" w:rsidR="0015609B" w:rsidRDefault="0015609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59961"/>
      <w:docPartObj>
        <w:docPartGallery w:val="Page Numbers (Bottom of Page)"/>
        <w:docPartUnique/>
      </w:docPartObj>
    </w:sdtPr>
    <w:sdtEndPr>
      <w:rPr>
        <w:noProof/>
      </w:rPr>
    </w:sdtEndPr>
    <w:sdtContent>
      <w:p w14:paraId="5D3385A6" w14:textId="77777777" w:rsidR="00855982" w:rsidRDefault="00855982">
        <w:pPr>
          <w:pStyle w:val="Footer"/>
        </w:pPr>
        <w:r>
          <w:rPr>
            <w:lang w:bidi="fi-FI"/>
          </w:rPr>
          <w:fldChar w:fldCharType="begin"/>
        </w:r>
        <w:r>
          <w:rPr>
            <w:lang w:bidi="fi-FI"/>
          </w:rPr>
          <w:instrText xml:space="preserve"> PAGE   \* MERGEFORMAT </w:instrText>
        </w:r>
        <w:r>
          <w:rPr>
            <w:lang w:bidi="fi-FI"/>
          </w:rPr>
          <w:fldChar w:fldCharType="separate"/>
        </w:r>
        <w:r w:rsidR="00071960">
          <w:rPr>
            <w:noProof/>
            <w:lang w:bidi="fi-FI"/>
          </w:rPr>
          <w:t>0</w:t>
        </w:r>
        <w:r>
          <w:rPr>
            <w:noProof/>
            <w:lang w:bidi="fi-F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9DC3A" w14:textId="77777777" w:rsidR="0015609B" w:rsidRDefault="0015609B" w:rsidP="00855982">
      <w:pPr>
        <w:spacing w:after="0" w:line="240" w:lineRule="auto"/>
      </w:pPr>
      <w:r>
        <w:separator/>
      </w:r>
    </w:p>
  </w:footnote>
  <w:footnote w:type="continuationSeparator" w:id="0">
    <w:p w14:paraId="49B232B0" w14:textId="77777777" w:rsidR="0015609B" w:rsidRDefault="0015609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21328992">
    <w:abstractNumId w:val="14"/>
  </w:num>
  <w:num w:numId="2" w16cid:durableId="15588561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95069358">
    <w:abstractNumId w:val="14"/>
  </w:num>
  <w:num w:numId="4" w16cid:durableId="1200706429">
    <w:abstractNumId w:val="14"/>
  </w:num>
  <w:num w:numId="5" w16cid:durableId="1317342583">
    <w:abstractNumId w:val="14"/>
  </w:num>
  <w:num w:numId="6" w16cid:durableId="164588838">
    <w:abstractNumId w:val="14"/>
  </w:num>
  <w:num w:numId="7" w16cid:durableId="513496605">
    <w:abstractNumId w:val="14"/>
  </w:num>
  <w:num w:numId="8" w16cid:durableId="1780028806">
    <w:abstractNumId w:val="14"/>
  </w:num>
  <w:num w:numId="9" w16cid:durableId="743526899">
    <w:abstractNumId w:val="14"/>
  </w:num>
  <w:num w:numId="10" w16cid:durableId="917712885">
    <w:abstractNumId w:val="14"/>
  </w:num>
  <w:num w:numId="11" w16cid:durableId="1176730790">
    <w:abstractNumId w:val="14"/>
  </w:num>
  <w:num w:numId="12" w16cid:durableId="1828671383">
    <w:abstractNumId w:val="14"/>
  </w:num>
  <w:num w:numId="13" w16cid:durableId="372463531">
    <w:abstractNumId w:val="10"/>
  </w:num>
  <w:num w:numId="14" w16cid:durableId="247231646">
    <w:abstractNumId w:val="17"/>
  </w:num>
  <w:num w:numId="15" w16cid:durableId="1361321744">
    <w:abstractNumId w:val="11"/>
  </w:num>
  <w:num w:numId="16" w16cid:durableId="1797289718">
    <w:abstractNumId w:val="12"/>
  </w:num>
  <w:num w:numId="17" w16cid:durableId="1528786566">
    <w:abstractNumId w:val="9"/>
  </w:num>
  <w:num w:numId="18" w16cid:durableId="152185662">
    <w:abstractNumId w:val="7"/>
  </w:num>
  <w:num w:numId="19" w16cid:durableId="581062845">
    <w:abstractNumId w:val="6"/>
  </w:num>
  <w:num w:numId="20" w16cid:durableId="1971983073">
    <w:abstractNumId w:val="5"/>
  </w:num>
  <w:num w:numId="21" w16cid:durableId="308830579">
    <w:abstractNumId w:val="4"/>
  </w:num>
  <w:num w:numId="22" w16cid:durableId="729114319">
    <w:abstractNumId w:val="8"/>
  </w:num>
  <w:num w:numId="23" w16cid:durableId="1524587405">
    <w:abstractNumId w:val="3"/>
  </w:num>
  <w:num w:numId="24" w16cid:durableId="2088377918">
    <w:abstractNumId w:val="2"/>
  </w:num>
  <w:num w:numId="25" w16cid:durableId="1068917440">
    <w:abstractNumId w:val="1"/>
  </w:num>
  <w:num w:numId="26" w16cid:durableId="891617934">
    <w:abstractNumId w:val="0"/>
  </w:num>
  <w:num w:numId="27" w16cid:durableId="719864663">
    <w:abstractNumId w:val="13"/>
  </w:num>
  <w:num w:numId="28" w16cid:durableId="1747533969">
    <w:abstractNumId w:val="15"/>
  </w:num>
  <w:num w:numId="29" w16cid:durableId="8235427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4"/>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4C0"/>
    <w:rsid w:val="00071960"/>
    <w:rsid w:val="0015609B"/>
    <w:rsid w:val="001D4362"/>
    <w:rsid w:val="00274133"/>
    <w:rsid w:val="004D34C0"/>
    <w:rsid w:val="005773AA"/>
    <w:rsid w:val="005B30D4"/>
    <w:rsid w:val="007833A7"/>
    <w:rsid w:val="00786B61"/>
    <w:rsid w:val="007A069B"/>
    <w:rsid w:val="007A1CE8"/>
    <w:rsid w:val="00855982"/>
    <w:rsid w:val="00874B4B"/>
    <w:rsid w:val="00A10484"/>
    <w:rsid w:val="00AA3F6E"/>
    <w:rsid w:val="00AD2EF6"/>
    <w:rsid w:val="00B50489"/>
    <w:rsid w:val="00D50F3F"/>
    <w:rsid w:val="00DC7D23"/>
    <w:rsid w:val="00DE0CBD"/>
    <w:rsid w:val="00E64809"/>
    <w:rsid w:val="00E77097"/>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684D"/>
  <w15:chartTrackingRefBased/>
  <w15:docId w15:val="{47C3327B-9ADF-4587-A3E5-FFAE5144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semiHidden/>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51285">
      <w:bodyDiv w:val="1"/>
      <w:marLeft w:val="0"/>
      <w:marRight w:val="0"/>
      <w:marTop w:val="0"/>
      <w:marBottom w:val="0"/>
      <w:divBdr>
        <w:top w:val="none" w:sz="0" w:space="0" w:color="auto"/>
        <w:left w:val="none" w:sz="0" w:space="0" w:color="auto"/>
        <w:bottom w:val="none" w:sz="0" w:space="0" w:color="auto"/>
        <w:right w:val="none" w:sz="0" w:space="0" w:color="auto"/>
      </w:divBdr>
      <w:divsChild>
        <w:div w:id="1600680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uni\AppData\Roaming\Microsoft\Templates\Raporttimalli%20(tyhj&#228;).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Raporttimalli (tyhjä).dotx</Template>
  <TotalTime>82</TotalTime>
  <Pages>1</Pages>
  <Words>263</Words>
  <Characters>2134</Characters>
  <Application>Microsoft Office Word</Application>
  <DocSecurity>0</DocSecurity>
  <Lines>17</Lines>
  <Paragraphs>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jouni kiviperä</dc:creator>
  <cp:lastModifiedBy>Kiviperä Jouni</cp:lastModifiedBy>
  <cp:revision>5</cp:revision>
  <dcterms:created xsi:type="dcterms:W3CDTF">2023-04-09T16:00:00Z</dcterms:created>
  <dcterms:modified xsi:type="dcterms:W3CDTF">2023-04-19T17:20:00Z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